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A162C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9600CC2" wp14:editId="44D62134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105181A9" w14:textId="6BDAB643" w:rsidR="00C6554A" w:rsidRDefault="00142F27" w:rsidP="00C6554A">
      <w:pPr>
        <w:pStyle w:val="Title"/>
      </w:pPr>
      <w:r>
        <w:t>Effect of weather on restaurants</w:t>
      </w:r>
    </w:p>
    <w:p w14:paraId="21E7E49F" w14:textId="37B67CBD" w:rsidR="00C6554A" w:rsidRPr="00D5413C" w:rsidRDefault="00F662D4" w:rsidP="00C6554A">
      <w:pPr>
        <w:pStyle w:val="Subtitle"/>
      </w:pPr>
      <w:r>
        <w:t>YELP PROJECT</w:t>
      </w:r>
    </w:p>
    <w:p w14:paraId="583A7264" w14:textId="10A817DF" w:rsidR="00C6554A" w:rsidRDefault="00F662D4" w:rsidP="00C6554A">
      <w:pPr>
        <w:pStyle w:val="ContactInfo"/>
      </w:pPr>
      <w:r>
        <w:t xml:space="preserve">Chrysanthi Polyzoni </w:t>
      </w:r>
      <w:r w:rsidR="00C6554A">
        <w:t xml:space="preserve"> |</w:t>
      </w:r>
      <w:r>
        <w:t xml:space="preserve"> Data Architect Nanodegree</w:t>
      </w:r>
      <w:r w:rsidR="00C6554A">
        <w:t xml:space="preserve"> |</w:t>
      </w:r>
      <w:r w:rsidR="00C6554A" w:rsidRPr="00D5413C">
        <w:t xml:space="preserve"> </w:t>
      </w:r>
      <w:r>
        <w:t>20-10-2020</w:t>
      </w:r>
      <w:r w:rsidR="00C6554A">
        <w:br w:type="page"/>
      </w:r>
    </w:p>
    <w:p w14:paraId="2519A8B3" w14:textId="77777777" w:rsidR="005B3882" w:rsidRDefault="005B3882" w:rsidP="00C6554A">
      <w:pPr>
        <w:pStyle w:val="Heading1"/>
        <w:sectPr w:rsidR="005B3882" w:rsidSect="005B3882">
          <w:footerReference w:type="default" r:id="rId8"/>
          <w:pgSz w:w="12240" w:h="15840"/>
          <w:pgMar w:top="1728" w:right="1800" w:bottom="1440" w:left="1800" w:header="720" w:footer="720" w:gutter="0"/>
          <w:pgNumType w:start="0"/>
          <w:cols w:space="720"/>
          <w:titlePg/>
          <w:docGrid w:linePitch="360"/>
        </w:sectPr>
      </w:pPr>
    </w:p>
    <w:p w14:paraId="4FCC857B" w14:textId="73207B3F" w:rsidR="005B3882" w:rsidRDefault="005B3882" w:rsidP="005B3882">
      <w:pPr>
        <w:pStyle w:val="Heading1"/>
        <w:jc w:val="center"/>
      </w:pPr>
      <w:r>
        <w:lastRenderedPageBreak/>
        <w:t>Data Architect Diagram</w:t>
      </w:r>
    </w:p>
    <w:p w14:paraId="40250C15" w14:textId="684D668E" w:rsidR="00997686" w:rsidRDefault="00997686" w:rsidP="00997686"/>
    <w:p w14:paraId="649FD698" w14:textId="42B9CE64" w:rsidR="00997686" w:rsidRDefault="00997686" w:rsidP="00997686">
      <w:r>
        <w:t xml:space="preserve">Data Architect diagram can be found here: </w:t>
      </w:r>
      <w:hyperlink r:id="rId9" w:history="1">
        <w:r w:rsidRPr="00F772A3">
          <w:rPr>
            <w:rStyle w:val="Hyperlink"/>
          </w:rPr>
          <w:t>https://lucid.app/invitations/accept/a9051bb2-eeee-4a07-8298-eca640d30f00</w:t>
        </w:r>
      </w:hyperlink>
    </w:p>
    <w:p w14:paraId="37CC309F" w14:textId="77777777" w:rsidR="00997686" w:rsidRPr="00997686" w:rsidRDefault="00997686" w:rsidP="00997686"/>
    <w:p w14:paraId="74D36C1E" w14:textId="6DE7B960" w:rsidR="005B3882" w:rsidRPr="005B3882" w:rsidRDefault="005B3882" w:rsidP="00997686">
      <w:pPr>
        <w:jc w:val="center"/>
      </w:pPr>
      <w:r>
        <w:rPr>
          <w:noProof/>
        </w:rPr>
        <w:drawing>
          <wp:inline distT="0" distB="0" distL="0" distR="0" wp14:anchorId="6DBF8917" wp14:editId="77A6FFD0">
            <wp:extent cx="8039100" cy="3417548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8352" cy="34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873B" w14:textId="5FF27286" w:rsidR="005B3882" w:rsidRPr="00997686" w:rsidRDefault="005B3882" w:rsidP="005B3882">
      <w:r>
        <w:br w:type="page"/>
      </w:r>
    </w:p>
    <w:p w14:paraId="135CF10B" w14:textId="77777777" w:rsidR="005B3882" w:rsidRDefault="005B3882" w:rsidP="005B3882">
      <w:pPr>
        <w:pStyle w:val="Heading2"/>
        <w:jc w:val="center"/>
      </w:pPr>
      <w:r>
        <w:lastRenderedPageBreak/>
        <w:t>Weather Data Base</w:t>
      </w:r>
    </w:p>
    <w:p w14:paraId="33266DF9" w14:textId="77777777" w:rsidR="005B3882" w:rsidRDefault="005B3882" w:rsidP="005B3882"/>
    <w:p w14:paraId="498A6F17" w14:textId="77777777" w:rsidR="005B3882" w:rsidRDefault="005B3882" w:rsidP="005B3882">
      <w:pPr>
        <w:jc w:val="center"/>
      </w:pPr>
      <w:r>
        <w:rPr>
          <w:noProof/>
        </w:rPr>
        <w:drawing>
          <wp:inline distT="0" distB="0" distL="0" distR="0" wp14:anchorId="08BEDA5B" wp14:editId="6FB577DD">
            <wp:extent cx="5905804" cy="2622685"/>
            <wp:effectExtent l="0" t="0" r="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B8A8" w14:textId="77777777" w:rsidR="005B3882" w:rsidRDefault="005B3882" w:rsidP="005B3882">
      <w:pPr>
        <w:jc w:val="center"/>
      </w:pPr>
    </w:p>
    <w:p w14:paraId="467F4E74" w14:textId="77777777" w:rsidR="005B3882" w:rsidRDefault="005B3882" w:rsidP="005B3882">
      <w:pPr>
        <w:jc w:val="center"/>
      </w:pPr>
    </w:p>
    <w:p w14:paraId="791E4B80" w14:textId="77777777" w:rsidR="005B3882" w:rsidRDefault="005B3882" w:rsidP="005B3882">
      <w:pPr>
        <w:jc w:val="center"/>
      </w:pPr>
    </w:p>
    <w:p w14:paraId="27C044F8" w14:textId="77777777" w:rsidR="005B3882" w:rsidRDefault="005B3882" w:rsidP="005B3882">
      <w:pPr>
        <w:jc w:val="center"/>
      </w:pPr>
    </w:p>
    <w:p w14:paraId="4B78CEB2" w14:textId="77777777" w:rsidR="005B3882" w:rsidRDefault="005B3882" w:rsidP="005B3882">
      <w:pPr>
        <w:jc w:val="center"/>
      </w:pPr>
    </w:p>
    <w:p w14:paraId="7BE4E04C" w14:textId="77777777" w:rsidR="005B3882" w:rsidRDefault="005B3882" w:rsidP="005B3882">
      <w:pPr>
        <w:jc w:val="center"/>
      </w:pPr>
    </w:p>
    <w:p w14:paraId="70E7DEA7" w14:textId="77777777" w:rsidR="005B3882" w:rsidRDefault="005B3882" w:rsidP="005B3882">
      <w:pPr>
        <w:jc w:val="center"/>
      </w:pPr>
    </w:p>
    <w:p w14:paraId="1279E87C" w14:textId="77777777" w:rsidR="005B3882" w:rsidRDefault="005B3882" w:rsidP="005B3882">
      <w:pPr>
        <w:jc w:val="center"/>
      </w:pPr>
    </w:p>
    <w:p w14:paraId="50D5758A" w14:textId="77777777" w:rsidR="005B3882" w:rsidRDefault="005B3882" w:rsidP="005B3882">
      <w:pPr>
        <w:pStyle w:val="Heading2"/>
        <w:jc w:val="center"/>
      </w:pPr>
      <w:r>
        <w:t>YELP Data base</w:t>
      </w:r>
    </w:p>
    <w:p w14:paraId="4D58081E" w14:textId="77777777" w:rsidR="005B3882" w:rsidRDefault="005B3882" w:rsidP="005B3882"/>
    <w:p w14:paraId="3D76DBEB" w14:textId="77777777" w:rsidR="005B3882" w:rsidRDefault="005B3882" w:rsidP="005B3882"/>
    <w:p w14:paraId="6CE39E65" w14:textId="0537679D" w:rsidR="005B3882" w:rsidRPr="005B3882" w:rsidRDefault="005B3882" w:rsidP="005B3882">
      <w:pPr>
        <w:sectPr w:rsidR="005B3882" w:rsidRPr="005B3882" w:rsidSect="005B3882">
          <w:pgSz w:w="15840" w:h="12240" w:orient="landscape"/>
          <w:pgMar w:top="1800" w:right="1728" w:bottom="1800" w:left="1440" w:header="720" w:footer="720" w:gutter="0"/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 wp14:anchorId="398E95DA" wp14:editId="1659C1C3">
            <wp:extent cx="8046720" cy="3651250"/>
            <wp:effectExtent l="0" t="0" r="0" b="635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672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1330" w14:textId="4572AD2D" w:rsidR="00F662D4" w:rsidRDefault="00997686" w:rsidP="00997686">
      <w:pPr>
        <w:pStyle w:val="Heading2"/>
      </w:pPr>
      <w:r>
        <w:lastRenderedPageBreak/>
        <w:t>Screenshot of 6 Tables upon uploaded of yelp data</w:t>
      </w:r>
    </w:p>
    <w:p w14:paraId="5B6A601A" w14:textId="76EA3421" w:rsidR="00997686" w:rsidRDefault="00997686" w:rsidP="00997686">
      <w:r>
        <w:t xml:space="preserve">I have used s3 Amazon bucket because </w:t>
      </w:r>
      <w:proofErr w:type="spellStart"/>
      <w:r>
        <w:t>SnowSQL</w:t>
      </w:r>
      <w:proofErr w:type="spellEnd"/>
      <w:r>
        <w:t xml:space="preserve"> client rises the following error:</w:t>
      </w:r>
    </w:p>
    <w:p w14:paraId="11DEC795" w14:textId="14ED7C25" w:rsidR="00997686" w:rsidRDefault="00997686" w:rsidP="00997686">
      <w:r>
        <w:rPr>
          <w:noProof/>
        </w:rPr>
        <w:drawing>
          <wp:inline distT="0" distB="0" distL="0" distR="0" wp14:anchorId="1A1F9B05" wp14:editId="051515AF">
            <wp:extent cx="5486400" cy="26003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594D" w14:textId="34786500" w:rsidR="00997686" w:rsidRDefault="00997686" w:rsidP="00997686"/>
    <w:p w14:paraId="5C89538F" w14:textId="32E47CD5" w:rsidR="00355204" w:rsidRDefault="00355204" w:rsidP="00997686">
      <w:r>
        <w:t>Here’s my AWS bucket:</w:t>
      </w:r>
    </w:p>
    <w:p w14:paraId="05430211" w14:textId="41F3835E" w:rsidR="00355204" w:rsidRDefault="00355204" w:rsidP="00997686">
      <w:r>
        <w:rPr>
          <w:noProof/>
        </w:rPr>
        <w:drawing>
          <wp:inline distT="0" distB="0" distL="0" distR="0" wp14:anchorId="3511A446" wp14:editId="13190578">
            <wp:extent cx="5486400" cy="232918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D45A" w14:textId="77777777" w:rsidR="00355204" w:rsidRDefault="00355204" w:rsidP="00997686"/>
    <w:p w14:paraId="4701349B" w14:textId="21E97C36" w:rsidR="00355204" w:rsidRDefault="00355204" w:rsidP="00997686">
      <w:r>
        <w:t xml:space="preserve">I have used Amazon CLI to upload data </w:t>
      </w:r>
      <w:r w:rsidRPr="00355204">
        <w:t>https://docs.aws.amazon.com/cli/latest/userguide/install-cliv2-windows.html</w:t>
      </w:r>
      <w:r>
        <w:t xml:space="preserve"> as drag and drop functionality is not applicable for files bigger than 5 GB.</w:t>
      </w:r>
    </w:p>
    <w:p w14:paraId="27A82BDB" w14:textId="77777777" w:rsidR="00355204" w:rsidRDefault="00355204" w:rsidP="00997686"/>
    <w:p w14:paraId="7D9430CC" w14:textId="0295C708" w:rsidR="00355204" w:rsidRDefault="00355204" w:rsidP="00997686">
      <w:r>
        <w:lastRenderedPageBreak/>
        <w:t xml:space="preserve">Here’s the code to link with AWS S3 Bucket namely </w:t>
      </w:r>
      <w:proofErr w:type="spellStart"/>
      <w:r>
        <w:t>chrysanthibucket</w:t>
      </w:r>
      <w:proofErr w:type="spellEnd"/>
      <w:r>
        <w:t xml:space="preserve"> to connect to snowflake. Understanding where to create amazon  keys to communicate to snowflake has not been trivial.</w:t>
      </w:r>
    </w:p>
    <w:p w14:paraId="1F75E85D" w14:textId="7543207E" w:rsidR="002C74C0" w:rsidRDefault="00355204">
      <w:r>
        <w:rPr>
          <w:noProof/>
        </w:rPr>
        <w:drawing>
          <wp:inline distT="0" distB="0" distL="0" distR="0" wp14:anchorId="3736FAB7" wp14:editId="163BD963">
            <wp:extent cx="5283472" cy="3060857"/>
            <wp:effectExtent l="0" t="0" r="0" b="635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7BAF" w14:textId="6158E4C5" w:rsidR="00355204" w:rsidRDefault="00355204">
      <w:r>
        <w:t xml:space="preserve">As a result of many try and error requests I </w:t>
      </w:r>
      <w:r w:rsidR="009874DA">
        <w:t>received the following alert from amazon:</w:t>
      </w:r>
    </w:p>
    <w:p w14:paraId="2A4D3C19" w14:textId="6A2D1A33" w:rsidR="009874DA" w:rsidRDefault="009874DA">
      <w:r>
        <w:rPr>
          <w:noProof/>
        </w:rPr>
        <w:drawing>
          <wp:inline distT="0" distB="0" distL="0" distR="0" wp14:anchorId="3724D43A" wp14:editId="527B95C2">
            <wp:extent cx="5486400" cy="2106930"/>
            <wp:effectExtent l="0" t="0" r="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17DA" w14:textId="019BB8E8" w:rsidR="009874DA" w:rsidRDefault="009874DA"/>
    <w:p w14:paraId="4E113FB9" w14:textId="06C672D4" w:rsidR="009874DA" w:rsidRDefault="009874DA"/>
    <w:p w14:paraId="062FED0F" w14:textId="77A61B35" w:rsidR="009874DA" w:rsidRDefault="009874DA"/>
    <w:p w14:paraId="3A6EBA63" w14:textId="44F144CD" w:rsidR="009874DA" w:rsidRDefault="009874DA"/>
    <w:p w14:paraId="76E94855" w14:textId="6E88D93D" w:rsidR="009874DA" w:rsidRDefault="009874DA"/>
    <w:p w14:paraId="4ED69BD7" w14:textId="42516F33" w:rsidR="009874DA" w:rsidRDefault="009874DA">
      <w:r>
        <w:lastRenderedPageBreak/>
        <w:t>Here you have proof of stages upload on snowflake:</w:t>
      </w:r>
    </w:p>
    <w:p w14:paraId="614A6DA6" w14:textId="1334C5D2" w:rsidR="009874DA" w:rsidRDefault="009874DA">
      <w:r>
        <w:rPr>
          <w:noProof/>
        </w:rPr>
        <w:drawing>
          <wp:inline distT="0" distB="0" distL="0" distR="0" wp14:anchorId="7D3E0730" wp14:editId="31EAE573">
            <wp:extent cx="5486400" cy="1120140"/>
            <wp:effectExtent l="0" t="0" r="0" b="381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A5DEE" wp14:editId="63BD636D">
            <wp:extent cx="5486400" cy="103822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CDD10" wp14:editId="739C2EAD">
            <wp:extent cx="5486400" cy="107315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B4E">
        <w:rPr>
          <w:noProof/>
        </w:rPr>
        <w:drawing>
          <wp:inline distT="0" distB="0" distL="0" distR="0" wp14:anchorId="630CA044" wp14:editId="7368B6AB">
            <wp:extent cx="5486400" cy="1038225"/>
            <wp:effectExtent l="0" t="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066F5" wp14:editId="7CD383F3">
            <wp:extent cx="5486400" cy="10166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F6AE6" wp14:editId="01683CFC">
            <wp:extent cx="5486400" cy="911225"/>
            <wp:effectExtent l="0" t="0" r="0" b="3175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BAF7" w14:textId="5CF7868F" w:rsidR="008E2B4E" w:rsidRDefault="008E2B4E"/>
    <w:p w14:paraId="1EF215DC" w14:textId="483D60B4" w:rsidR="008E2B4E" w:rsidRDefault="008E2B4E"/>
    <w:p w14:paraId="75B3B3AD" w14:textId="0A00EF55" w:rsidR="008E2B4E" w:rsidRDefault="008E2B4E"/>
    <w:p w14:paraId="60EA508A" w14:textId="3D877AB0" w:rsidR="008E2B4E" w:rsidRDefault="008E2B4E"/>
    <w:p w14:paraId="23379B27" w14:textId="7D56D9CB" w:rsidR="008E2B4E" w:rsidRDefault="008E2B4E" w:rsidP="008E2B4E">
      <w:pPr>
        <w:pStyle w:val="Heading2"/>
      </w:pPr>
      <w:r>
        <w:lastRenderedPageBreak/>
        <w:t xml:space="preserve">Screenshot of </w:t>
      </w:r>
      <w:r w:rsidR="002A01AD" w:rsidRPr="002A01AD">
        <w:t>2</w:t>
      </w:r>
      <w:r>
        <w:t xml:space="preserve"> Tables upon uploaded of </w:t>
      </w:r>
      <w:r>
        <w:t>weather</w:t>
      </w:r>
      <w:r>
        <w:t xml:space="preserve"> data</w:t>
      </w:r>
    </w:p>
    <w:p w14:paraId="57617CED" w14:textId="5202788C" w:rsidR="002A01AD" w:rsidRDefault="008E2B4E">
      <w:r>
        <w:rPr>
          <w:noProof/>
        </w:rPr>
        <w:drawing>
          <wp:inline distT="0" distB="0" distL="0" distR="0" wp14:anchorId="4B783339" wp14:editId="0CA76035">
            <wp:extent cx="5486400" cy="2412365"/>
            <wp:effectExtent l="0" t="0" r="0" b="698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74A4" w14:textId="77777777" w:rsidR="002A01AD" w:rsidRDefault="002A01AD"/>
    <w:p w14:paraId="117A7DC5" w14:textId="07EE2DD8" w:rsidR="008E2B4E" w:rsidRDefault="008E2B4E">
      <w:r>
        <w:rPr>
          <w:noProof/>
        </w:rPr>
        <w:drawing>
          <wp:inline distT="0" distB="0" distL="0" distR="0" wp14:anchorId="094FB92E" wp14:editId="44434D54">
            <wp:extent cx="5486400" cy="235204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6B15" w14:textId="67C4A619" w:rsidR="002A01AD" w:rsidRDefault="002A01AD"/>
    <w:p w14:paraId="7E24EEEF" w14:textId="77777777" w:rsidR="002A01AD" w:rsidRDefault="002A01AD">
      <w:r>
        <w:br w:type="page"/>
      </w:r>
    </w:p>
    <w:p w14:paraId="2EA0BECE" w14:textId="2821B329" w:rsidR="008E2B4E" w:rsidRDefault="002A01AD" w:rsidP="006C4C55">
      <w:pPr>
        <w:pStyle w:val="Heading1"/>
      </w:pPr>
      <w:r>
        <w:lastRenderedPageBreak/>
        <w:t>SQL queries co</w:t>
      </w:r>
      <w:r w:rsidR="006C4C55">
        <w:t>de that transform from staging to ODS</w:t>
      </w:r>
    </w:p>
    <w:p w14:paraId="2FE30536" w14:textId="411E158D" w:rsidR="006C4C55" w:rsidRDefault="006C4C55" w:rsidP="006C4C55">
      <w:r>
        <w:rPr>
          <w:noProof/>
        </w:rPr>
        <w:drawing>
          <wp:inline distT="0" distB="0" distL="0" distR="0" wp14:anchorId="46333F92" wp14:editId="721D3B4F">
            <wp:extent cx="5486400" cy="2819400"/>
            <wp:effectExtent l="0" t="0" r="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F6A0F" wp14:editId="52CF5F72">
            <wp:extent cx="5486400" cy="2333625"/>
            <wp:effectExtent l="0" t="0" r="0" b="9525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58395" wp14:editId="788D6822">
            <wp:extent cx="5486400" cy="221234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75FCBA" wp14:editId="469A67BF">
            <wp:extent cx="5486400" cy="2263775"/>
            <wp:effectExtent l="0" t="0" r="0" b="317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CF8EA" wp14:editId="6AD32422">
            <wp:extent cx="5486400" cy="236728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9CF6" w14:textId="52E55731" w:rsidR="006C4C55" w:rsidRDefault="006C4C55" w:rsidP="006C4C55"/>
    <w:p w14:paraId="434ECAFE" w14:textId="77777777" w:rsidR="006C4C55" w:rsidRPr="006C4C55" w:rsidRDefault="006C4C55" w:rsidP="006C4C55"/>
    <w:sectPr w:rsidR="006C4C55" w:rsidRPr="006C4C55" w:rsidSect="005B3882"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1D613" w14:textId="77777777" w:rsidR="00453235" w:rsidRDefault="00453235" w:rsidP="00C6554A">
      <w:pPr>
        <w:spacing w:before="0" w:after="0" w:line="240" w:lineRule="auto"/>
      </w:pPr>
      <w:r>
        <w:separator/>
      </w:r>
    </w:p>
  </w:endnote>
  <w:endnote w:type="continuationSeparator" w:id="0">
    <w:p w14:paraId="317F4021" w14:textId="77777777" w:rsidR="00453235" w:rsidRDefault="0045323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BCC10" w14:textId="46157D80" w:rsidR="002163EE" w:rsidRDefault="00453235" w:rsidP="008E2B4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34B68D" w14:textId="77777777" w:rsidR="00453235" w:rsidRDefault="00453235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A420E4C" w14:textId="77777777" w:rsidR="00453235" w:rsidRDefault="00453235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F27"/>
    <w:rsid w:val="00142F27"/>
    <w:rsid w:val="002554CD"/>
    <w:rsid w:val="00293B83"/>
    <w:rsid w:val="002A01AD"/>
    <w:rsid w:val="002B4294"/>
    <w:rsid w:val="00333D0D"/>
    <w:rsid w:val="00355204"/>
    <w:rsid w:val="00453235"/>
    <w:rsid w:val="004C049F"/>
    <w:rsid w:val="005000E2"/>
    <w:rsid w:val="005B3882"/>
    <w:rsid w:val="006A3CE7"/>
    <w:rsid w:val="006C4C55"/>
    <w:rsid w:val="008E2B4E"/>
    <w:rsid w:val="009874DA"/>
    <w:rsid w:val="00997686"/>
    <w:rsid w:val="00C6554A"/>
    <w:rsid w:val="00ED7C44"/>
    <w:rsid w:val="00F66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16F8FF"/>
  <w15:chartTrackingRefBased/>
  <w15:docId w15:val="{80D4E077-0C5A-4EF5-8748-6069BC0A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9976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lucid.app/invitations/accept/a9051bb2-eeee-4a07-8298-eca640d30f0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pol\AppData\Local\Microsoft\Office\16.0\DTS\en-US%7b8B0B96F4-E5B9-4D35-8996-AE310F8572C5%7d\%7bA0630B76-8611-4F69-8DAF-54EF839942F5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{A0630B76-8611-4F69-8DAF-54EF839942F5}tf02835058_win32</Template>
  <TotalTime>0</TotalTime>
  <Pages>10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Chrysanthi Polyzoni</dc:creator>
  <cp:keywords/>
  <dc:description/>
  <cp:lastModifiedBy>Chrysanthi Polyzoni</cp:lastModifiedBy>
  <cp:revision>1</cp:revision>
  <dcterms:created xsi:type="dcterms:W3CDTF">2020-10-20T10:34:00Z</dcterms:created>
  <dcterms:modified xsi:type="dcterms:W3CDTF">2020-10-20T12:19:00Z</dcterms:modified>
</cp:coreProperties>
</file>